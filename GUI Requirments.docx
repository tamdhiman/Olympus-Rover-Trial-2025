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ED0D" w14:textId="7C574B65" w:rsidR="00E37729" w:rsidRPr="00666674" w:rsidRDefault="00000000" w:rsidP="00666674">
      <w:pPr>
        <w:pStyle w:val="Title"/>
      </w:pPr>
      <w:sdt>
        <w:sdtPr>
          <w:id w:val="482589585"/>
          <w:placeholder>
            <w:docPart w:val="A6DB4AF26C904E3EB96E44E27626031D"/>
          </w:placeholder>
          <w15:appearance w15:val="hidden"/>
        </w:sdtPr>
        <w:sdtContent>
          <w:r w:rsidR="00DD300D">
            <w:t>GUI REQUIRMENTS</w:t>
          </w:r>
        </w:sdtContent>
      </w:sdt>
      <w:r w:rsidR="00666674" w:rsidRPr="00666674">
        <w:t xml:space="preserve"> </w:t>
      </w:r>
    </w:p>
    <w:p w14:paraId="0ACBE17B" w14:textId="7250A375" w:rsidR="00E37729" w:rsidRPr="00666674" w:rsidRDefault="00000000" w:rsidP="00DD300D">
      <w:sdt>
        <w:sdtPr>
          <w:id w:val="-870067884"/>
          <w:placeholder>
            <w:docPart w:val="048C8A0D1B244213AA62A668182C31AD"/>
          </w:placeholder>
          <w15:appearance w15:val="hidden"/>
        </w:sdtPr>
        <w:sdtContent>
          <w:r w:rsidR="00DD300D">
            <w:t>All of GUI’s functionality</w:t>
          </w:r>
        </w:sdtContent>
      </w:sdt>
      <w:r w:rsidR="00666674" w:rsidRPr="00666674">
        <w:t xml:space="preserve">  </w:t>
      </w:r>
    </w:p>
    <w:tbl>
      <w:tblPr>
        <w:tblW w:w="0" w:type="auto"/>
        <w:tblCellMar>
          <w:left w:w="14" w:type="dxa"/>
        </w:tblCellMar>
        <w:tblLook w:val="0600" w:firstRow="0" w:lastRow="0" w:firstColumn="0" w:lastColumn="0" w:noHBand="1" w:noVBand="1"/>
      </w:tblPr>
      <w:tblGrid>
        <w:gridCol w:w="10070"/>
      </w:tblGrid>
      <w:tr w:rsidR="00B46CA8" w:rsidRPr="008950B0" w14:paraId="72EF75F1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4A95E142" w14:textId="7CB7C51A" w:rsidR="00B46CA8" w:rsidRPr="008950B0" w:rsidRDefault="00000000" w:rsidP="008950B0">
            <w:pPr>
              <w:pStyle w:val="Heading2"/>
            </w:pPr>
            <w:sdt>
              <w:sdtPr>
                <w:id w:val="-1323037523"/>
                <w:placeholder>
                  <w:docPart w:val="DA3A702A76B54C759EB6819CED22ABCE"/>
                </w:placeholder>
                <w15:appearance w15:val="hidden"/>
              </w:sdtPr>
              <w:sdtContent>
                <w:r w:rsidR="00B40F45">
                  <w:t xml:space="preserve">wireless </w:t>
                </w:r>
                <w:r w:rsidR="00DD300D">
                  <w:t>communicat</w:t>
                </w:r>
                <w:r w:rsidR="00B40F45">
                  <w:t>ion</w:t>
                </w:r>
                <w:r w:rsidR="00DD300D">
                  <w:t xml:space="preserve"> with the rover</w:t>
                </w:r>
              </w:sdtContent>
            </w:sdt>
            <w:r w:rsidR="00666674" w:rsidRPr="008950B0">
              <w:t xml:space="preserve"> </w:t>
            </w:r>
          </w:p>
        </w:tc>
      </w:tr>
      <w:tr w:rsidR="00E61ABB" w:rsidRPr="008950B0" w14:paraId="18966528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678C9E00" w14:textId="347C38F9" w:rsidR="00E61ABB" w:rsidRPr="008950B0" w:rsidRDefault="00DD300D" w:rsidP="008950B0">
            <w:r>
              <w:t xml:space="preserve">Communicate with the rover using radio frequencies. Create a backup communication channel through ethernet. </w:t>
            </w:r>
          </w:p>
        </w:tc>
      </w:tr>
      <w:tr w:rsidR="00B46CA8" w:rsidRPr="008950B0" w14:paraId="6A51653B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5CB36C5F" w14:textId="6F51342A" w:rsidR="00B46CA8" w:rsidRPr="008950B0" w:rsidRDefault="00000000" w:rsidP="008950B0">
            <w:pPr>
              <w:pStyle w:val="Heading2"/>
            </w:pPr>
            <w:sdt>
              <w:sdtPr>
                <w:id w:val="-1587456179"/>
                <w:placeholder>
                  <w:docPart w:val="93D90B0687DF4EC8A6C69B23B47734F3"/>
                </w:placeholder>
                <w15:appearance w15:val="hidden"/>
              </w:sdtPr>
              <w:sdtContent>
                <w:r w:rsidR="00DD300D">
                  <w:t xml:space="preserve">Image </w:t>
                </w:r>
                <w:r w:rsidR="00B40F45">
                  <w:t>collection and submission</w:t>
                </w:r>
              </w:sdtContent>
            </w:sdt>
            <w:r w:rsidR="00E61ABB" w:rsidRPr="008950B0">
              <w:t xml:space="preserve"> </w:t>
            </w:r>
          </w:p>
        </w:tc>
      </w:tr>
      <w:tr w:rsidR="00E61ABB" w:rsidRPr="008950B0" w14:paraId="19F0E3FD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4FA577C7" w14:textId="2F61E5B3" w:rsidR="00E61ABB" w:rsidRPr="008950B0" w:rsidRDefault="00B40F45" w:rsidP="008950B0">
            <w:r>
              <w:t xml:space="preserve">Collect and display images from the rover. </w:t>
            </w:r>
            <w:r w:rsidR="00EC1886">
              <w:t xml:space="preserve">Aim to train </w:t>
            </w:r>
            <w:proofErr w:type="gramStart"/>
            <w:r w:rsidR="00EC1886">
              <w:t>application</w:t>
            </w:r>
            <w:proofErr w:type="gramEnd"/>
            <w:r w:rsidR="00EC1886">
              <w:t xml:space="preserve"> to take intentful pictures of geology.</w:t>
            </w:r>
          </w:p>
        </w:tc>
      </w:tr>
      <w:tr w:rsidR="00B46CA8" w:rsidRPr="008950B0" w14:paraId="136EC12A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49671A74" w14:textId="0FA56FC0" w:rsidR="00B46CA8" w:rsidRPr="008950B0" w:rsidRDefault="00DD300D" w:rsidP="008950B0">
            <w:pPr>
              <w:pStyle w:val="Heading2"/>
            </w:pPr>
            <w:r>
              <w:t xml:space="preserve">COntrol rover </w:t>
            </w:r>
          </w:p>
        </w:tc>
      </w:tr>
      <w:tr w:rsidR="00E61ABB" w:rsidRPr="008950B0" w14:paraId="49DC59F5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1AF526C0" w14:textId="40E4512C" w:rsidR="00E61ABB" w:rsidRPr="008950B0" w:rsidRDefault="00DD300D" w:rsidP="008950B0">
            <w:r>
              <w:t>Transmit signals to different sensors</w:t>
            </w:r>
            <w:r w:rsidR="00126551">
              <w:t xml:space="preserve"> to move the rover</w:t>
            </w:r>
            <w:r w:rsidR="00161E8A">
              <w:t>.</w:t>
            </w:r>
          </w:p>
        </w:tc>
      </w:tr>
      <w:tr w:rsidR="00B46CA8" w:rsidRPr="008950B0" w14:paraId="6B67B414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2573ED6A" w14:textId="403A0944" w:rsidR="00B46CA8" w:rsidRPr="008950B0" w:rsidRDefault="00000000" w:rsidP="008950B0">
            <w:pPr>
              <w:pStyle w:val="Heading2"/>
            </w:pPr>
            <w:sdt>
              <w:sdtPr>
                <w:id w:val="777536084"/>
                <w:placeholder>
                  <w:docPart w:val="AB4EE8C676EF403499C3448916542F71"/>
                </w:placeholder>
                <w15:appearance w15:val="hidden"/>
              </w:sdtPr>
              <w:sdtContent>
                <w:r w:rsidR="00DD300D">
                  <w:t>Autonomous s</w:t>
                </w:r>
                <w:r w:rsidR="00B40F45">
                  <w:t>Y</w:t>
                </w:r>
                <w:r w:rsidR="00DD300D">
                  <w:t>stem (optional)</w:t>
                </w:r>
              </w:sdtContent>
            </w:sdt>
            <w:r w:rsidR="00E61ABB" w:rsidRPr="008950B0">
              <w:t xml:space="preserve"> </w:t>
            </w:r>
          </w:p>
        </w:tc>
      </w:tr>
      <w:tr w:rsidR="00E61ABB" w:rsidRPr="008950B0" w14:paraId="7B251D72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0474426E" w14:textId="42F8456C" w:rsidR="00E61ABB" w:rsidRPr="008950B0" w:rsidRDefault="00B40F45" w:rsidP="008950B0">
            <w:r>
              <w:t>Activate the embedded ML model to detect any obstructions and control movement. Ability to switch back to manual control.</w:t>
            </w:r>
          </w:p>
        </w:tc>
      </w:tr>
      <w:tr w:rsidR="00B46CA8" w:rsidRPr="008950B0" w14:paraId="24279775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59E7940D" w14:textId="12558DBE" w:rsidR="00B46CA8" w:rsidRPr="008950B0" w:rsidRDefault="00B46CA8" w:rsidP="008950B0">
            <w:pPr>
              <w:pStyle w:val="Heading2"/>
            </w:pPr>
          </w:p>
        </w:tc>
      </w:tr>
    </w:tbl>
    <w:p w14:paraId="586D9E25" w14:textId="77777777" w:rsidR="00E37729" w:rsidRPr="00E61ABB" w:rsidRDefault="00E37729" w:rsidP="00E61ABB">
      <w:pPr>
        <w:spacing w:after="0"/>
        <w:rPr>
          <w:sz w:val="8"/>
          <w:szCs w:val="8"/>
        </w:rPr>
      </w:pPr>
    </w:p>
    <w:sectPr w:rsidR="00E37729" w:rsidRPr="00E61ABB" w:rsidSect="006C31F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D91B0"/>
    <w:multiLevelType w:val="hybridMultilevel"/>
    <w:tmpl w:val="E1B0D3C6"/>
    <w:lvl w:ilvl="0" w:tplc="CE4E1AB2">
      <w:start w:val="1"/>
      <w:numFmt w:val="decimal"/>
      <w:lvlText w:val="%1."/>
      <w:lvlJc w:val="left"/>
      <w:pPr>
        <w:ind w:left="720" w:hanging="360"/>
      </w:pPr>
    </w:lvl>
    <w:lvl w:ilvl="1" w:tplc="6F00C3B8">
      <w:start w:val="1"/>
      <w:numFmt w:val="lowerLetter"/>
      <w:lvlText w:val="%2."/>
      <w:lvlJc w:val="left"/>
      <w:pPr>
        <w:ind w:left="1440" w:hanging="360"/>
      </w:pPr>
    </w:lvl>
    <w:lvl w:ilvl="2" w:tplc="0B7E4AB4">
      <w:start w:val="1"/>
      <w:numFmt w:val="lowerRoman"/>
      <w:lvlText w:val="%3."/>
      <w:lvlJc w:val="right"/>
      <w:pPr>
        <w:ind w:left="2160" w:hanging="180"/>
      </w:pPr>
    </w:lvl>
    <w:lvl w:ilvl="3" w:tplc="695C5EB2">
      <w:start w:val="1"/>
      <w:numFmt w:val="decimal"/>
      <w:lvlText w:val="%4."/>
      <w:lvlJc w:val="left"/>
      <w:pPr>
        <w:ind w:left="2880" w:hanging="360"/>
      </w:pPr>
    </w:lvl>
    <w:lvl w:ilvl="4" w:tplc="31CCE60A">
      <w:start w:val="1"/>
      <w:numFmt w:val="lowerLetter"/>
      <w:lvlText w:val="%5."/>
      <w:lvlJc w:val="left"/>
      <w:pPr>
        <w:ind w:left="3600" w:hanging="360"/>
      </w:pPr>
    </w:lvl>
    <w:lvl w:ilvl="5" w:tplc="996EB36C">
      <w:start w:val="1"/>
      <w:numFmt w:val="lowerRoman"/>
      <w:lvlText w:val="%6."/>
      <w:lvlJc w:val="right"/>
      <w:pPr>
        <w:ind w:left="4320" w:hanging="180"/>
      </w:pPr>
    </w:lvl>
    <w:lvl w:ilvl="6" w:tplc="A48E74E2">
      <w:start w:val="1"/>
      <w:numFmt w:val="decimal"/>
      <w:lvlText w:val="%7."/>
      <w:lvlJc w:val="left"/>
      <w:pPr>
        <w:ind w:left="5040" w:hanging="360"/>
      </w:pPr>
    </w:lvl>
    <w:lvl w:ilvl="7" w:tplc="97A4DE78">
      <w:start w:val="1"/>
      <w:numFmt w:val="lowerLetter"/>
      <w:lvlText w:val="%8."/>
      <w:lvlJc w:val="left"/>
      <w:pPr>
        <w:ind w:left="5760" w:hanging="360"/>
      </w:pPr>
    </w:lvl>
    <w:lvl w:ilvl="8" w:tplc="4552DA7C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7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0D"/>
    <w:rsid w:val="000D5C3F"/>
    <w:rsid w:val="00126551"/>
    <w:rsid w:val="001538A0"/>
    <w:rsid w:val="00161E8A"/>
    <w:rsid w:val="001F6D30"/>
    <w:rsid w:val="003B0C7A"/>
    <w:rsid w:val="00551D4B"/>
    <w:rsid w:val="00666674"/>
    <w:rsid w:val="00692782"/>
    <w:rsid w:val="006C31FB"/>
    <w:rsid w:val="007F6321"/>
    <w:rsid w:val="008950B0"/>
    <w:rsid w:val="00933839"/>
    <w:rsid w:val="00AF368B"/>
    <w:rsid w:val="00B2086D"/>
    <w:rsid w:val="00B40F45"/>
    <w:rsid w:val="00B46CA8"/>
    <w:rsid w:val="00CB02B6"/>
    <w:rsid w:val="00D8336C"/>
    <w:rsid w:val="00DD300D"/>
    <w:rsid w:val="00E32E7C"/>
    <w:rsid w:val="00E37729"/>
    <w:rsid w:val="00E61ABB"/>
    <w:rsid w:val="00EC1886"/>
    <w:rsid w:val="00F34B2B"/>
    <w:rsid w:val="00F3517C"/>
    <w:rsid w:val="00F669CC"/>
    <w:rsid w:val="05CB61F9"/>
    <w:rsid w:val="0A28ED34"/>
    <w:rsid w:val="0E1088EA"/>
    <w:rsid w:val="0E4E5C9C"/>
    <w:rsid w:val="11D7745F"/>
    <w:rsid w:val="150F1521"/>
    <w:rsid w:val="175AE076"/>
    <w:rsid w:val="179EA875"/>
    <w:rsid w:val="187FAE9B"/>
    <w:rsid w:val="1B8F917C"/>
    <w:rsid w:val="1EC034C3"/>
    <w:rsid w:val="26AFCE75"/>
    <w:rsid w:val="2B833F98"/>
    <w:rsid w:val="2D7B9AB3"/>
    <w:rsid w:val="2EBAE05A"/>
    <w:rsid w:val="338E517D"/>
    <w:rsid w:val="34ED4A4B"/>
    <w:rsid w:val="36273222"/>
    <w:rsid w:val="3D99AC03"/>
    <w:rsid w:val="44DB9A97"/>
    <w:rsid w:val="45EC2FB0"/>
    <w:rsid w:val="4911E74D"/>
    <w:rsid w:val="4C4D4A2F"/>
    <w:rsid w:val="4F84EAF1"/>
    <w:rsid w:val="5120BB52"/>
    <w:rsid w:val="5F16B083"/>
    <w:rsid w:val="63AD4A13"/>
    <w:rsid w:val="75E7CB56"/>
    <w:rsid w:val="79ABE9AC"/>
    <w:rsid w:val="7A88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AFBC"/>
  <w15:chartTrackingRefBased/>
  <w15:docId w15:val="{3F9B6767-1E2C-4C1A-ACF1-A801C219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BB"/>
  </w:style>
  <w:style w:type="paragraph" w:styleId="Heading1">
    <w:name w:val="heading 1"/>
    <w:basedOn w:val="Normal"/>
    <w:next w:val="Normal"/>
    <w:link w:val="Heading1Char"/>
    <w:uiPriority w:val="9"/>
    <w:qFormat/>
    <w:rsid w:val="00E61ABB"/>
    <w:pPr>
      <w:keepNext/>
      <w:keepLines/>
      <w:spacing w:before="480" w:after="80"/>
      <w:outlineLvl w:val="0"/>
    </w:pPr>
    <w:rPr>
      <w:rFonts w:eastAsia="Gulim" w:cs="Times New Roman (Headings CS)"/>
      <w:caps/>
      <w:color w:val="595959" w:themeColor="text1" w:themeTint="A6"/>
      <w:spacing w:val="2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6674"/>
    <w:pPr>
      <w:keepNext/>
      <w:keepLines/>
      <w:spacing w:before="160" w:after="80"/>
      <w:outlineLvl w:val="1"/>
    </w:pPr>
    <w:rPr>
      <w:rFonts w:eastAsia="Gulim" w:cs="Times New Roman (Headings CS)"/>
      <w:caps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BB"/>
    <w:rPr>
      <w:rFonts w:eastAsia="Gulim" w:cs="Times New Roman (Headings CS)"/>
      <w:caps/>
      <w:color w:val="595959" w:themeColor="text1" w:themeTint="A6"/>
      <w:spacing w:val="2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674"/>
    <w:rPr>
      <w:rFonts w:eastAsia="Gulim" w:cs="Times New Roman (Headings CS)"/>
      <w:caps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32E7C"/>
    <w:rPr>
      <w:rFonts w:ascii="Gulim" w:eastAsia="Gulim" w:hAnsi="Gulim" w:cs="Times New Roman (Headings CS)"/>
      <w:caps/>
      <w:color w:val="7F7F7F" w:themeColor="text1" w:themeTint="80"/>
      <w:spacing w:val="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E32E7C"/>
    <w:pPr>
      <w:spacing w:after="240" w:line="240" w:lineRule="auto"/>
      <w:contextualSpacing/>
    </w:pPr>
    <w:rPr>
      <w:rFonts w:eastAsia="Gulim" w:cs="Times New Roman (Headings CS)"/>
      <w:caps/>
      <w:color w:val="7F7F7F" w:themeColor="text1" w:themeTint="80"/>
      <w:spacing w:val="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61ABB"/>
    <w:rPr>
      <w:rFonts w:eastAsia="Gulim" w:cs="Times New Roman (Headings CS)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32E7C"/>
    <w:pPr>
      <w:numPr>
        <w:ilvl w:val="1"/>
      </w:numPr>
    </w:pPr>
    <w:rPr>
      <w:rFonts w:eastAsia="Gulim" w:cs="Times New Roman (Headings CS)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6674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semiHidden/>
    <w:rsid w:val="05CB61F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B46C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Reference">
    <w:name w:val="Subtle Reference"/>
    <w:basedOn w:val="DefaultParagraphFont"/>
    <w:uiPriority w:val="31"/>
    <w:semiHidden/>
    <w:qFormat/>
    <w:rsid w:val="00F3517C"/>
    <w:rPr>
      <w:smallCaps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6666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man\AppData\Roaming\Microsoft\Templates\Plain%20and%20simple%20project%20brie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DB4AF26C904E3EB96E44E276260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B44A0-4CF0-436C-833A-C11A1448D367}"/>
      </w:docPartPr>
      <w:docPartBody>
        <w:p w:rsidR="00000000" w:rsidRDefault="00000000">
          <w:pPr>
            <w:pStyle w:val="A6DB4AF26C904E3EB96E44E27626031D"/>
          </w:pPr>
          <w:r w:rsidRPr="00666674">
            <w:rPr>
              <w:rStyle w:val="PlaceholderText"/>
            </w:rPr>
            <w:t>Project Brief</w:t>
          </w:r>
        </w:p>
      </w:docPartBody>
    </w:docPart>
    <w:docPart>
      <w:docPartPr>
        <w:name w:val="048C8A0D1B244213AA62A668182C3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9238-FD01-41CB-85D4-BC3EB83BEA59}"/>
      </w:docPartPr>
      <w:docPartBody>
        <w:p w:rsidR="00000000" w:rsidRDefault="00000000">
          <w:pPr>
            <w:pStyle w:val="048C8A0D1B244213AA62A668182C31AD"/>
          </w:pPr>
          <w:r w:rsidRPr="00666674">
            <w:t>Use this template to kick off a new project</w:t>
          </w:r>
        </w:p>
      </w:docPartBody>
    </w:docPart>
    <w:docPart>
      <w:docPartPr>
        <w:name w:val="DA3A702A76B54C759EB6819CED22A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4B49A-993B-430B-AE95-AB0F7DFE6F02}"/>
      </w:docPartPr>
      <w:docPartBody>
        <w:p w:rsidR="00000000" w:rsidRDefault="00000000">
          <w:pPr>
            <w:pStyle w:val="DA3A702A76B54C759EB6819CED22ABCE"/>
          </w:pPr>
          <w:r w:rsidRPr="008950B0">
            <w:t>Date</w:t>
          </w:r>
        </w:p>
      </w:docPartBody>
    </w:docPart>
    <w:docPart>
      <w:docPartPr>
        <w:name w:val="93D90B0687DF4EC8A6C69B23B4773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E4E30-1317-4F40-A12E-E3E8242244C7}"/>
      </w:docPartPr>
      <w:docPartBody>
        <w:p w:rsidR="00000000" w:rsidRDefault="00000000">
          <w:pPr>
            <w:pStyle w:val="93D90B0687DF4EC8A6C69B23B47734F3"/>
          </w:pPr>
          <w:r w:rsidRPr="008950B0">
            <w:t>Key Information</w:t>
          </w:r>
        </w:p>
      </w:docPartBody>
    </w:docPart>
    <w:docPart>
      <w:docPartPr>
        <w:name w:val="AB4EE8C676EF403499C3448916542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DEC31-B94B-4CD9-943C-31502573639E}"/>
      </w:docPartPr>
      <w:docPartBody>
        <w:p w:rsidR="00000000" w:rsidRDefault="00000000">
          <w:pPr>
            <w:pStyle w:val="AB4EE8C676EF403499C3448916542F71"/>
          </w:pPr>
          <w:r w:rsidRPr="008950B0">
            <w:t>Project Deliverables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A1"/>
    <w:rsid w:val="004C6CA1"/>
    <w:rsid w:val="007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A6DB4AF26C904E3EB96E44E27626031D">
    <w:name w:val="A6DB4AF26C904E3EB96E44E27626031D"/>
  </w:style>
  <w:style w:type="paragraph" w:customStyle="1" w:styleId="048C8A0D1B244213AA62A668182C31AD">
    <w:name w:val="048C8A0D1B244213AA62A668182C31AD"/>
  </w:style>
  <w:style w:type="paragraph" w:customStyle="1" w:styleId="307D25AB34844DF9B55BB03FBE7F70DD">
    <w:name w:val="307D25AB34844DF9B55BB03FBE7F70DD"/>
  </w:style>
  <w:style w:type="paragraph" w:customStyle="1" w:styleId="92F55F7AFECA40958A291E957FE8F81F">
    <w:name w:val="92F55F7AFECA40958A291E957FE8F81F"/>
  </w:style>
  <w:style w:type="paragraph" w:customStyle="1" w:styleId="860CD15CF3134DB18567D19417B696DD">
    <w:name w:val="860CD15CF3134DB18567D19417B696DD"/>
  </w:style>
  <w:style w:type="paragraph" w:customStyle="1" w:styleId="DA3A702A76B54C759EB6819CED22ABCE">
    <w:name w:val="DA3A702A76B54C759EB6819CED22ABCE"/>
  </w:style>
  <w:style w:type="paragraph" w:customStyle="1" w:styleId="93D90B0687DF4EC8A6C69B23B47734F3">
    <w:name w:val="93D90B0687DF4EC8A6C69B23B47734F3"/>
  </w:style>
  <w:style w:type="paragraph" w:customStyle="1" w:styleId="752C3B8FA1F847419BC27CD74580209E">
    <w:name w:val="752C3B8FA1F847419BC27CD74580209E"/>
  </w:style>
  <w:style w:type="paragraph" w:customStyle="1" w:styleId="AB4EE8C676EF403499C3448916542F71">
    <w:name w:val="AB4EE8C676EF403499C3448916542F71"/>
  </w:style>
  <w:style w:type="paragraph" w:customStyle="1" w:styleId="426C00CFB5C846999E4487EB7FD02972">
    <w:name w:val="426C00CFB5C846999E4487EB7FD02972"/>
  </w:style>
  <w:style w:type="paragraph" w:customStyle="1" w:styleId="22135D9556654759A9D7AADC4803CAD6">
    <w:name w:val="22135D9556654759A9D7AADC4803CA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9">
      <a:majorFont>
        <a:latin typeface="Gulim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4E42BF2-5B37-445F-AE44-47CDB1E04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554447-50B2-4B25-92F9-C72C1C9834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383A8-2410-4F12-B5B2-9CAB82F643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Plain and simple project brief</Template>
  <TotalTime>58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Singh Dhiman</dc:creator>
  <cp:keywords/>
  <dc:description/>
  <cp:lastModifiedBy>Tamanna Singh Dhiman</cp:lastModifiedBy>
  <cp:revision>1</cp:revision>
  <dcterms:created xsi:type="dcterms:W3CDTF">2025-10-22T12:09:00Z</dcterms:created>
  <dcterms:modified xsi:type="dcterms:W3CDTF">2025-10-22T13:34:00Z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